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399497" w14:textId="77777777" w:rsidR="009B6D8D" w:rsidRDefault="009B6D8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5F9F81CE" w14:textId="77777777" w:rsidR="009B6D8D" w:rsidRDefault="009B6D8D" w:rsidP="00C6554A">
      <w:pPr>
        <w:pStyle w:val="Photo"/>
      </w:pPr>
    </w:p>
    <w:p w14:paraId="0E980B17" w14:textId="77777777" w:rsidR="009B6D8D" w:rsidRDefault="009B6D8D" w:rsidP="00C6554A">
      <w:pPr>
        <w:pStyle w:val="Photo"/>
      </w:pPr>
    </w:p>
    <w:p w14:paraId="401ED004" w14:textId="77777777" w:rsidR="009B6D8D" w:rsidRDefault="009B6D8D" w:rsidP="00C6554A">
      <w:pPr>
        <w:pStyle w:val="Photo"/>
      </w:pPr>
    </w:p>
    <w:p w14:paraId="36919D20" w14:textId="77777777" w:rsidR="009B6D8D" w:rsidRDefault="009B6D8D" w:rsidP="00C6554A">
      <w:pPr>
        <w:pStyle w:val="Photo"/>
      </w:pPr>
    </w:p>
    <w:p w14:paraId="0976F199" w14:textId="77777777" w:rsidR="009B6D8D" w:rsidRDefault="009B6D8D" w:rsidP="00C6554A">
      <w:pPr>
        <w:pStyle w:val="Photo"/>
      </w:pPr>
    </w:p>
    <w:p w14:paraId="4F397B7B" w14:textId="77777777" w:rsidR="009B6D8D" w:rsidRDefault="009B6D8D" w:rsidP="00C6554A">
      <w:pPr>
        <w:pStyle w:val="Photo"/>
      </w:pPr>
    </w:p>
    <w:p w14:paraId="04F60C25" w14:textId="77777777" w:rsidR="009B6D8D" w:rsidRDefault="009B6D8D" w:rsidP="00C6554A">
      <w:pPr>
        <w:pStyle w:val="Photo"/>
      </w:pPr>
    </w:p>
    <w:p w14:paraId="2837E237" w14:textId="77777777" w:rsidR="009B6D8D" w:rsidRDefault="009B6D8D" w:rsidP="00C6554A">
      <w:pPr>
        <w:pStyle w:val="Photo"/>
      </w:pPr>
    </w:p>
    <w:p w14:paraId="0356C0DE" w14:textId="77777777" w:rsidR="009B6D8D" w:rsidRDefault="009B6D8D" w:rsidP="00C6554A">
      <w:pPr>
        <w:pStyle w:val="Photo"/>
      </w:pPr>
    </w:p>
    <w:p w14:paraId="03ACF121" w14:textId="6C989FE8" w:rsidR="00C6554A" w:rsidRDefault="009B6D8D" w:rsidP="00C6554A">
      <w:pPr>
        <w:pStyle w:val="Photo"/>
      </w:pPr>
      <w:r>
        <w:rPr>
          <w:noProof/>
        </w:rPr>
        <w:drawing>
          <wp:inline distT="0" distB="0" distL="0" distR="0" wp14:anchorId="6ACBE28F" wp14:editId="547E68FD">
            <wp:extent cx="5486400" cy="2306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66E4" w14:textId="64A2D97E" w:rsidR="009B6D8D" w:rsidRDefault="009B6D8D" w:rsidP="00C6554A">
      <w:pPr>
        <w:pStyle w:val="Photo"/>
      </w:pPr>
    </w:p>
    <w:p w14:paraId="567EA25F" w14:textId="02ADF6BA" w:rsidR="009B6D8D" w:rsidRDefault="009B6D8D" w:rsidP="00C6554A">
      <w:pPr>
        <w:pStyle w:val="Photo"/>
      </w:pPr>
    </w:p>
    <w:p w14:paraId="66DEEC53" w14:textId="75680C5B" w:rsidR="009B6D8D" w:rsidRDefault="009B6D8D" w:rsidP="00C6554A">
      <w:pPr>
        <w:pStyle w:val="Photo"/>
      </w:pPr>
    </w:p>
    <w:p w14:paraId="33AEE9AF" w14:textId="50A9BF67" w:rsidR="009B6D8D" w:rsidRDefault="009B6D8D" w:rsidP="00C6554A">
      <w:pPr>
        <w:pStyle w:val="Photo"/>
      </w:pPr>
    </w:p>
    <w:p w14:paraId="1B20AF55" w14:textId="7E030133" w:rsidR="009B6D8D" w:rsidRDefault="009B6D8D" w:rsidP="00C6554A">
      <w:pPr>
        <w:pStyle w:val="Photo"/>
      </w:pPr>
    </w:p>
    <w:p w14:paraId="5451FCB5" w14:textId="77777777" w:rsidR="009B6D8D" w:rsidRPr="008B5277" w:rsidRDefault="009B6D8D" w:rsidP="00C6554A">
      <w:pPr>
        <w:pStyle w:val="Photo"/>
      </w:pPr>
    </w:p>
    <w:bookmarkEnd w:id="0"/>
    <w:bookmarkEnd w:id="1"/>
    <w:bookmarkEnd w:id="2"/>
    <w:bookmarkEnd w:id="3"/>
    <w:bookmarkEnd w:id="4"/>
    <w:p w14:paraId="1CAB273A" w14:textId="7A6CAF38" w:rsidR="00C6554A" w:rsidRDefault="009B6D8D" w:rsidP="00C6554A">
      <w:pPr>
        <w:pStyle w:val="Title"/>
      </w:pPr>
      <w:r>
        <w:t>Ecommerce Website</w:t>
      </w:r>
    </w:p>
    <w:p w14:paraId="6D0CA44C" w14:textId="0A9CD69D" w:rsidR="00C6554A" w:rsidRPr="00D5413C" w:rsidRDefault="009B6D8D" w:rsidP="00C6554A">
      <w:pPr>
        <w:pStyle w:val="Subtitle"/>
      </w:pPr>
      <w:r>
        <w:t>Belmanufacturing</w:t>
      </w:r>
    </w:p>
    <w:p w14:paraId="1907FBB6" w14:textId="422C5EC9" w:rsidR="00C6554A" w:rsidRDefault="009B6D8D" w:rsidP="00C6554A">
      <w:pPr>
        <w:pStyle w:val="ContactInfo"/>
      </w:pPr>
      <w:proofErr w:type="spellStart"/>
      <w:r>
        <w:t>Khaoula</w:t>
      </w:r>
      <w:proofErr w:type="spellEnd"/>
      <w:r>
        <w:t xml:space="preserve"> Touati</w:t>
      </w:r>
      <w:r w:rsidR="00C6554A">
        <w:t xml:space="preserve"> | </w:t>
      </w:r>
      <w:proofErr w:type="spellStart"/>
      <w:r>
        <w:t>SquareSpace</w:t>
      </w:r>
      <w:proofErr w:type="spellEnd"/>
      <w:r w:rsidR="00C6554A">
        <w:t xml:space="preserve"> |</w:t>
      </w:r>
      <w:r w:rsidR="00C6554A" w:rsidRPr="00D5413C">
        <w:t xml:space="preserve"> </w:t>
      </w:r>
      <w:r>
        <w:t>2019</w:t>
      </w:r>
      <w:r w:rsidR="00C6554A">
        <w:br w:type="page"/>
      </w:r>
    </w:p>
    <w:p w14:paraId="62503195" w14:textId="1AE53E46" w:rsidR="00C6554A" w:rsidRDefault="009B6D8D" w:rsidP="00C6554A">
      <w:pPr>
        <w:pStyle w:val="Heading1"/>
      </w:pPr>
      <w:r>
        <w:lastRenderedPageBreak/>
        <w:t>Link</w:t>
      </w:r>
    </w:p>
    <w:p w14:paraId="5EA0867F" w14:textId="3E4B1B09" w:rsidR="00C6554A" w:rsidRPr="00514122" w:rsidRDefault="00D85453" w:rsidP="00D85453">
      <w:pPr>
        <w:pStyle w:val="ListBullet"/>
        <w:numPr>
          <w:ilvl w:val="0"/>
          <w:numId w:val="0"/>
        </w:numPr>
      </w:pPr>
      <w:hyperlink r:id="rId8" w:history="1">
        <w:r w:rsidRPr="00A773E6">
          <w:rPr>
            <w:rStyle w:val="Hyperlink"/>
          </w:rPr>
          <w:t>https://khaoula-t-bel.squarespace.com</w:t>
        </w:r>
      </w:hyperlink>
      <w:r w:rsidR="009B6D8D">
        <w:t xml:space="preserve"> </w:t>
      </w:r>
    </w:p>
    <w:p w14:paraId="4F54A8A0" w14:textId="7D0A3930" w:rsidR="00C6554A" w:rsidRDefault="009B6D8D" w:rsidP="00C6554A">
      <w:pPr>
        <w:pStyle w:val="Heading2"/>
      </w:pPr>
      <w:r>
        <w:t>Credentials</w:t>
      </w:r>
    </w:p>
    <w:p w14:paraId="0C40EF2F" w14:textId="5101864E" w:rsidR="009B6D8D" w:rsidRDefault="009B6D8D" w:rsidP="009B6D8D">
      <w:r>
        <w:t>khawla@starzelectronics.com/ BelManufacturing2019</w:t>
      </w:r>
    </w:p>
    <w:p w14:paraId="5BE5E33A" w14:textId="2E1DCF73" w:rsidR="00CA0B69" w:rsidRDefault="00CA0B69" w:rsidP="00CA0B69">
      <w:pPr>
        <w:pStyle w:val="Heading2"/>
      </w:pPr>
      <w:r>
        <w:t>About</w:t>
      </w:r>
    </w:p>
    <w:p w14:paraId="00EC452A" w14:textId="1BD28598" w:rsidR="00CA0B69" w:rsidRDefault="00CA0B69" w:rsidP="009B6D8D">
      <w:r>
        <w:t xml:space="preserve">Ecommerce website developed using square space for Bel Manufacturing </w:t>
      </w:r>
    </w:p>
    <w:p w14:paraId="3795EE39" w14:textId="5870F823" w:rsidR="009B6D8D" w:rsidRDefault="009B6D8D" w:rsidP="009B6D8D">
      <w:r>
        <w:br w:type="page"/>
      </w:r>
    </w:p>
    <w:p w14:paraId="5580ABE4" w14:textId="77777777" w:rsidR="009B6D8D" w:rsidRDefault="009B6D8D" w:rsidP="009B6D8D">
      <w:pPr>
        <w:keepNext/>
      </w:pPr>
      <w:r>
        <w:rPr>
          <w:noProof/>
        </w:rPr>
        <w:lastRenderedPageBreak/>
        <w:drawing>
          <wp:inline distT="0" distB="0" distL="0" distR="0" wp14:anchorId="268B1FAD" wp14:editId="18D1218D">
            <wp:extent cx="54864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4032" w14:textId="1DF62A4D" w:rsidR="002C74C0" w:rsidRDefault="009B6D8D" w:rsidP="009B6D8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Home Page</w:t>
      </w:r>
    </w:p>
    <w:p w14:paraId="7DCB3A2B" w14:textId="78839222" w:rsidR="009B6D8D" w:rsidRDefault="009B6D8D" w:rsidP="009B6D8D"/>
    <w:p w14:paraId="3CF5D929" w14:textId="77777777" w:rsidR="009B6D8D" w:rsidRDefault="009B6D8D" w:rsidP="009B6D8D">
      <w:pPr>
        <w:keepNext/>
      </w:pPr>
      <w:r>
        <w:rPr>
          <w:noProof/>
        </w:rPr>
        <w:drawing>
          <wp:inline distT="0" distB="0" distL="0" distR="0" wp14:anchorId="4668F5CF" wp14:editId="440099C8">
            <wp:extent cx="5486400" cy="2769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0EC5" w14:textId="01D99757" w:rsidR="009B6D8D" w:rsidRDefault="009B6D8D" w:rsidP="009B6D8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About</w:t>
      </w:r>
    </w:p>
    <w:p w14:paraId="510247E9" w14:textId="1BB0C3D4" w:rsidR="009B6D8D" w:rsidRDefault="009B6D8D" w:rsidP="009B6D8D"/>
    <w:p w14:paraId="66C48439" w14:textId="77777777" w:rsidR="009B6D8D" w:rsidRDefault="009B6D8D" w:rsidP="009B6D8D">
      <w:pPr>
        <w:keepNext/>
      </w:pPr>
      <w:r>
        <w:rPr>
          <w:noProof/>
        </w:rPr>
        <w:lastRenderedPageBreak/>
        <w:drawing>
          <wp:inline distT="0" distB="0" distL="0" distR="0" wp14:anchorId="33F1FF47" wp14:editId="0945344F">
            <wp:extent cx="5486400" cy="2769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4FF0" w14:textId="3D0C34AD" w:rsidR="009B6D8D" w:rsidRDefault="009B6D8D" w:rsidP="009B6D8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Store</w:t>
      </w:r>
    </w:p>
    <w:p w14:paraId="400B9EDA" w14:textId="6004B29F" w:rsidR="009B6D8D" w:rsidRDefault="009B6D8D" w:rsidP="009B6D8D"/>
    <w:p w14:paraId="45B69C15" w14:textId="77777777" w:rsidR="009B6D8D" w:rsidRDefault="009B6D8D" w:rsidP="009B6D8D">
      <w:pPr>
        <w:keepNext/>
      </w:pPr>
      <w:r>
        <w:rPr>
          <w:noProof/>
        </w:rPr>
        <w:drawing>
          <wp:inline distT="0" distB="0" distL="0" distR="0" wp14:anchorId="29D8789C" wp14:editId="20C609EE">
            <wp:extent cx="5486400" cy="2769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67A3" w14:textId="413AFE67" w:rsidR="009B6D8D" w:rsidRDefault="009B6D8D" w:rsidP="009B6D8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Contact</w:t>
      </w:r>
    </w:p>
    <w:p w14:paraId="52399145" w14:textId="15399879" w:rsidR="009B6D8D" w:rsidRDefault="009B6D8D" w:rsidP="009B6D8D"/>
    <w:p w14:paraId="50975997" w14:textId="77777777" w:rsidR="009B6D8D" w:rsidRDefault="009B6D8D" w:rsidP="009B6D8D">
      <w:pPr>
        <w:keepNext/>
      </w:pPr>
      <w:r>
        <w:rPr>
          <w:noProof/>
        </w:rPr>
        <w:lastRenderedPageBreak/>
        <w:drawing>
          <wp:inline distT="0" distB="0" distL="0" distR="0" wp14:anchorId="3592A8E8" wp14:editId="18FD7001">
            <wp:extent cx="5486400" cy="2769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06B0" w14:textId="55EFAB31" w:rsidR="009B6D8D" w:rsidRDefault="009B6D8D" w:rsidP="009B6D8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Terms of Service</w:t>
      </w:r>
    </w:p>
    <w:p w14:paraId="21E02D19" w14:textId="384EDAD5" w:rsidR="009B6D8D" w:rsidRDefault="009B6D8D" w:rsidP="009B6D8D"/>
    <w:p w14:paraId="21E67E8A" w14:textId="77777777" w:rsidR="009B6D8D" w:rsidRDefault="009B6D8D" w:rsidP="009B6D8D">
      <w:pPr>
        <w:keepNext/>
      </w:pPr>
      <w:r>
        <w:rPr>
          <w:noProof/>
        </w:rPr>
        <w:drawing>
          <wp:inline distT="0" distB="0" distL="0" distR="0" wp14:anchorId="3DE802F5" wp14:editId="692AB0B4">
            <wp:extent cx="5486400" cy="2769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F040" w14:textId="5484B1F4" w:rsidR="009B6D8D" w:rsidRDefault="009B6D8D" w:rsidP="009B6D8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Privacy Policy</w:t>
      </w:r>
    </w:p>
    <w:p w14:paraId="48EEB91F" w14:textId="77777777" w:rsidR="009B6D8D" w:rsidRDefault="009B6D8D" w:rsidP="009B6D8D"/>
    <w:p w14:paraId="350A1CEE" w14:textId="77777777" w:rsidR="009B6D8D" w:rsidRPr="009B6D8D" w:rsidRDefault="009B6D8D" w:rsidP="009B6D8D"/>
    <w:sectPr w:rsidR="009B6D8D" w:rsidRPr="009B6D8D">
      <w:footerReference w:type="default" r:id="rId1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65A9E" w14:textId="77777777" w:rsidR="009B6D8D" w:rsidRDefault="009B6D8D" w:rsidP="00C6554A">
      <w:pPr>
        <w:spacing w:before="0" w:after="0" w:line="240" w:lineRule="auto"/>
      </w:pPr>
      <w:r>
        <w:separator/>
      </w:r>
    </w:p>
  </w:endnote>
  <w:endnote w:type="continuationSeparator" w:id="0">
    <w:p w14:paraId="123DF13F" w14:textId="77777777" w:rsidR="009B6D8D" w:rsidRDefault="009B6D8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6C1C9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45A774" w14:textId="77777777" w:rsidR="009B6D8D" w:rsidRDefault="009B6D8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FB50D59" w14:textId="77777777" w:rsidR="009B6D8D" w:rsidRDefault="009B6D8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D8D"/>
    <w:rsid w:val="002554CD"/>
    <w:rsid w:val="00293B83"/>
    <w:rsid w:val="002B4294"/>
    <w:rsid w:val="00333D0D"/>
    <w:rsid w:val="004C049F"/>
    <w:rsid w:val="005000E2"/>
    <w:rsid w:val="006A3CE7"/>
    <w:rsid w:val="009B6D8D"/>
    <w:rsid w:val="00BD31F1"/>
    <w:rsid w:val="00C6554A"/>
    <w:rsid w:val="00CA0B69"/>
    <w:rsid w:val="00D85453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DD0AE"/>
  <w15:chartTrackingRefBased/>
  <w15:docId w15:val="{CA82A096-3B26-4179-AF9A-781C7DEBD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4AA9A23CC58B4934AA15CD605052C6E8">
    <w:name w:val="4AA9A23CC58B4934AA15CD605052C6E8"/>
    <w:rsid w:val="009B6D8D"/>
    <w:pPr>
      <w:spacing w:before="0" w:after="160" w:line="259" w:lineRule="auto"/>
    </w:pPr>
    <w:rPr>
      <w:rFonts w:eastAsiaTheme="minorEastAsia"/>
      <w:color w:va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9B6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haoula-t-bel.squarespace.com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wla-IT\AppData\Local\Microsoft\Office\16.0\DTS\en-US%7b62540FB2-F6AE-442D-816F-31920E63CEE9%7d\%7b89C8E145-3C70-4FDD-BE7B-EF5DC294D6B7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{89C8E145-3C70-4FDD-BE7B-EF5DC294D6B7}tf02835058_win32.dotx</Template>
  <TotalTime>12</TotalTime>
  <Pages>5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Khawla-IT</dc:creator>
  <cp:keywords/>
  <dc:description/>
  <cp:lastModifiedBy>Khawla Touati</cp:lastModifiedBy>
  <cp:revision>3</cp:revision>
  <dcterms:created xsi:type="dcterms:W3CDTF">2021-07-31T07:58:00Z</dcterms:created>
  <dcterms:modified xsi:type="dcterms:W3CDTF">2021-07-31T08:10:00Z</dcterms:modified>
</cp:coreProperties>
</file>